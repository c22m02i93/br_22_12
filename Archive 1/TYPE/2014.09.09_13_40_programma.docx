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C64" w:rsidRDefault="008E2C64" w:rsidP="00364F6D">
      <w:pPr>
        <w:ind w:left="6480"/>
        <w:jc w:val="center"/>
      </w:pPr>
      <w:r>
        <w:t>«УТВЕРЖДАЮ»</w:t>
      </w:r>
    </w:p>
    <w:p w:rsidR="008E2C64" w:rsidRDefault="008E2C64" w:rsidP="00364F6D">
      <w:pPr>
        <w:ind w:left="6480"/>
        <w:jc w:val="center"/>
      </w:pPr>
    </w:p>
    <w:p w:rsidR="008E2C64" w:rsidRDefault="008E2C64" w:rsidP="00364F6D">
      <w:pPr>
        <w:ind w:left="6480"/>
        <w:jc w:val="center"/>
      </w:pPr>
      <w:r>
        <w:t>__________________________,</w:t>
      </w:r>
    </w:p>
    <w:p w:rsidR="008E2C64" w:rsidRDefault="008E2C64" w:rsidP="00364F6D">
      <w:pPr>
        <w:ind w:left="6480"/>
      </w:pPr>
      <w:r>
        <w:t>Епископ Барышский и Инзенский</w:t>
      </w:r>
    </w:p>
    <w:p w:rsidR="008E2C64" w:rsidRDefault="008E2C64" w:rsidP="00364F6D">
      <w:pPr>
        <w:ind w:left="6480"/>
      </w:pPr>
    </w:p>
    <w:p w:rsidR="008E2C64" w:rsidRDefault="008E2C64" w:rsidP="00364F6D">
      <w:pPr>
        <w:ind w:left="6480"/>
      </w:pPr>
    </w:p>
    <w:p w:rsidR="008E2C64" w:rsidRDefault="008E2C64" w:rsidP="002016E8">
      <w:pPr>
        <w:jc w:val="center"/>
      </w:pPr>
      <w:r>
        <w:t>ПРОГРАММА</w:t>
      </w:r>
    </w:p>
    <w:p w:rsidR="008E2C64" w:rsidRDefault="008E2C64" w:rsidP="002016E8">
      <w:pPr>
        <w:jc w:val="center"/>
      </w:pPr>
      <w:r>
        <w:t>МЕЖЪЕПАРХИАЛЬНОГО ФЕСТИВАЛЯ ПРАВОСЛАВНОЙ МОЛОДЕЖИ</w:t>
      </w:r>
    </w:p>
    <w:p w:rsidR="008E2C64" w:rsidRDefault="008E2C64" w:rsidP="002016E8"/>
    <w:p w:rsidR="008E2C64" w:rsidRDefault="008E2C64" w:rsidP="002016E8">
      <w:pPr>
        <w:jc w:val="both"/>
      </w:pPr>
      <w:r>
        <w:t>СРОКИ ПРОВЕДЕНИЯ: 4-5 октября 2014г.</w:t>
      </w:r>
    </w:p>
    <w:p w:rsidR="008E2C64" w:rsidRDefault="008E2C64" w:rsidP="002016E8">
      <w:pPr>
        <w:jc w:val="both"/>
      </w:pPr>
    </w:p>
    <w:p w:rsidR="008E2C64" w:rsidRDefault="008E2C64" w:rsidP="002016E8">
      <w:pPr>
        <w:jc w:val="both"/>
      </w:pPr>
      <w:r>
        <w:t>МЕСТО ПРОВЕДЕНИЯ: р.п.Павловка Ульяновской области.</w:t>
      </w:r>
    </w:p>
    <w:p w:rsidR="008E2C64" w:rsidRDefault="008E2C64" w:rsidP="002016E8">
      <w:pPr>
        <w:jc w:val="both"/>
      </w:pPr>
    </w:p>
    <w:p w:rsidR="008E2C64" w:rsidRDefault="008E2C64" w:rsidP="002016E8">
      <w:pPr>
        <w:jc w:val="both"/>
      </w:pPr>
      <w:r>
        <w:t>ОРГАНИЗАТОРЫ: Отдел по работе с молодежью Барышской Епархии; Павловский православный духовно-просветительский центр при храме в честь Покрова Пресвятой Богородицы р.п.Павловка; администрация МО «Павловский район»; МОУ Павловская СОШ №1; ОБГОУ СПО Технологический техникум р.п.Павловка.</w:t>
      </w:r>
    </w:p>
    <w:p w:rsidR="008E2C64" w:rsidRDefault="008E2C64" w:rsidP="002016E8">
      <w:pPr>
        <w:jc w:val="both"/>
      </w:pPr>
    </w:p>
    <w:p w:rsidR="008E2C64" w:rsidRDefault="008E2C64" w:rsidP="002016E8">
      <w:pPr>
        <w:jc w:val="both"/>
      </w:pPr>
      <w:r>
        <w:t>ЦЕЛИ И ЗАДАЧИ: Распространение и укрепление веры, Православного образа жизни в молодежной среде. Укрепление дружеских связей, и новые знакомства. Обмен опытом работы Православных молодежных объединений. Пропаганда здорового образа жизни, спорта. Знакомство с деятельностью приходов. Общение молодежи, в т.ч. молитвенное и литургическое. Совместная работа и отдых. Расширение сотрудничества между церковными структурами, органами муниципальной власти и светскими образовательными учреждениями. Вовлечение широкого круга молодежи в процесс духовно-нравственного воспитания.</w:t>
      </w:r>
    </w:p>
    <w:p w:rsidR="008E2C64" w:rsidRDefault="008E2C64" w:rsidP="002016E8">
      <w:pPr>
        <w:jc w:val="both"/>
      </w:pPr>
    </w:p>
    <w:p w:rsidR="008E2C64" w:rsidRDefault="008E2C64" w:rsidP="002016E8">
      <w:pPr>
        <w:jc w:val="both"/>
      </w:pPr>
      <w:r>
        <w:t xml:space="preserve">Общее число участников форума – 100-150 человек, из них приезжие – 40-50 человек из Барышской, Симбирской, Мелекесской, Кузнецкой и Покровской Епархий: </w:t>
      </w:r>
    </w:p>
    <w:p w:rsidR="008E2C64" w:rsidRDefault="008E2C64" w:rsidP="002016E8">
      <w:pPr>
        <w:jc w:val="both"/>
      </w:pPr>
    </w:p>
    <w:p w:rsidR="008E2C64" w:rsidRDefault="008E2C64" w:rsidP="002016E8">
      <w:pPr>
        <w:jc w:val="both"/>
      </w:pPr>
      <w:r w:rsidRPr="00B4457E">
        <w:t xml:space="preserve">РАЗМЕЩЕНИЕ </w:t>
      </w:r>
      <w:r>
        <w:t xml:space="preserve"> иногородних </w:t>
      </w:r>
      <w:r w:rsidRPr="00B4457E">
        <w:t xml:space="preserve">участников в приходской гостинице и церковных домах, </w:t>
      </w:r>
      <w:r>
        <w:t>у прихожан</w:t>
      </w:r>
      <w:r w:rsidRPr="00B4457E">
        <w:t>. 3-х разовое питание в трапезной.</w:t>
      </w:r>
    </w:p>
    <w:p w:rsidR="008E2C64" w:rsidRPr="00B4457E" w:rsidRDefault="008E2C64" w:rsidP="002016E8">
      <w:pPr>
        <w:jc w:val="both"/>
      </w:pPr>
      <w:r>
        <w:t>Организационный взнос – 300 руб. с человека.</w:t>
      </w:r>
    </w:p>
    <w:p w:rsidR="008E2C64" w:rsidRDefault="008E2C64" w:rsidP="002016E8">
      <w:pPr>
        <w:jc w:val="both"/>
      </w:pPr>
    </w:p>
    <w:p w:rsidR="008E2C64" w:rsidRDefault="008E2C64" w:rsidP="002016E8">
      <w:pPr>
        <w:jc w:val="both"/>
      </w:pPr>
    </w:p>
    <w:p w:rsidR="008E2C64" w:rsidRDefault="008E2C64" w:rsidP="002016E8">
      <w:pPr>
        <w:jc w:val="both"/>
      </w:pPr>
      <w:r>
        <w:t>Заезд иногородних участников 3 октября</w:t>
      </w:r>
      <w:r w:rsidRPr="002016E8">
        <w:t xml:space="preserve"> </w:t>
      </w:r>
      <w:r>
        <w:t>с 15.00 и 4 октября с 8.00</w:t>
      </w:r>
    </w:p>
    <w:p w:rsidR="008E2C64" w:rsidRDefault="008E2C64" w:rsidP="002016E8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84"/>
        <w:gridCol w:w="4394"/>
        <w:gridCol w:w="1600"/>
        <w:gridCol w:w="2280"/>
      </w:tblGrid>
      <w:tr w:rsidR="008E2C64">
        <w:tc>
          <w:tcPr>
            <w:tcW w:w="1384" w:type="dxa"/>
          </w:tcPr>
          <w:p w:rsidR="008E2C64" w:rsidRDefault="008E2C64" w:rsidP="00961FD0">
            <w:r>
              <w:t>Время</w:t>
            </w:r>
          </w:p>
        </w:tc>
        <w:tc>
          <w:tcPr>
            <w:tcW w:w="4394" w:type="dxa"/>
          </w:tcPr>
          <w:p w:rsidR="008E2C64" w:rsidRDefault="008E2C64" w:rsidP="00961FD0">
            <w:r>
              <w:t>Мероприятие</w:t>
            </w:r>
          </w:p>
        </w:tc>
        <w:tc>
          <w:tcPr>
            <w:tcW w:w="1600" w:type="dxa"/>
          </w:tcPr>
          <w:p w:rsidR="008E2C64" w:rsidRDefault="008E2C64" w:rsidP="00961FD0">
            <w:r>
              <w:t>Место проведения</w:t>
            </w:r>
          </w:p>
        </w:tc>
        <w:tc>
          <w:tcPr>
            <w:tcW w:w="2280" w:type="dxa"/>
          </w:tcPr>
          <w:p w:rsidR="008E2C64" w:rsidRDefault="008E2C64" w:rsidP="00961FD0">
            <w:r>
              <w:t>Примечания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/>
        </w:tc>
        <w:tc>
          <w:tcPr>
            <w:tcW w:w="4394" w:type="dxa"/>
          </w:tcPr>
          <w:p w:rsidR="008E2C64" w:rsidRDefault="008E2C64" w:rsidP="00961FD0">
            <w:r>
              <w:t>заезд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>
            <w:r>
              <w:t>вечер  3 октября</w:t>
            </w:r>
          </w:p>
        </w:tc>
      </w:tr>
      <w:tr w:rsidR="008E2C64" w:rsidRPr="008209D3">
        <w:tc>
          <w:tcPr>
            <w:tcW w:w="9658" w:type="dxa"/>
            <w:gridSpan w:val="4"/>
          </w:tcPr>
          <w:p w:rsidR="008E2C64" w:rsidRPr="008209D3" w:rsidRDefault="008E2C64" w:rsidP="0086677C">
            <w:pPr>
              <w:jc w:val="center"/>
            </w:pPr>
            <w:r w:rsidRPr="008209D3">
              <w:t>4 ОКТЯБРЯ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9.00-10.00</w:t>
            </w:r>
          </w:p>
        </w:tc>
        <w:tc>
          <w:tcPr>
            <w:tcW w:w="4394" w:type="dxa"/>
          </w:tcPr>
          <w:p w:rsidR="008E2C64" w:rsidRDefault="008E2C64" w:rsidP="002016E8">
            <w:r>
              <w:t>заезд и регистрация</w:t>
            </w:r>
          </w:p>
        </w:tc>
        <w:tc>
          <w:tcPr>
            <w:tcW w:w="1600" w:type="dxa"/>
          </w:tcPr>
          <w:p w:rsidR="008E2C64" w:rsidRDefault="008E2C64" w:rsidP="00961FD0"/>
        </w:tc>
        <w:tc>
          <w:tcPr>
            <w:tcW w:w="2280" w:type="dxa"/>
          </w:tcPr>
          <w:p w:rsidR="008E2C64" w:rsidRDefault="008E2C64" w:rsidP="00961FD0">
            <w:r>
              <w:t>утро 4 октября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10.00</w:t>
            </w:r>
          </w:p>
        </w:tc>
        <w:tc>
          <w:tcPr>
            <w:tcW w:w="4394" w:type="dxa"/>
          </w:tcPr>
          <w:p w:rsidR="008E2C64" w:rsidRDefault="008E2C64" w:rsidP="00961FD0">
            <w:r>
              <w:t xml:space="preserve">открытие 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10.30</w:t>
            </w:r>
          </w:p>
        </w:tc>
        <w:tc>
          <w:tcPr>
            <w:tcW w:w="4394" w:type="dxa"/>
          </w:tcPr>
          <w:p w:rsidR="008E2C64" w:rsidRDefault="008E2C64" w:rsidP="00961FD0">
            <w:r>
              <w:t>Круглый стол на тему: «Современные угрозы духовно-нравственным основам Российской цивилизации»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12.00-12.30</w:t>
            </w:r>
          </w:p>
        </w:tc>
        <w:tc>
          <w:tcPr>
            <w:tcW w:w="4394" w:type="dxa"/>
          </w:tcPr>
          <w:p w:rsidR="008E2C64" w:rsidRDefault="008E2C64" w:rsidP="00961FD0">
            <w:r>
              <w:t>Обед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13.00-15.30</w:t>
            </w:r>
          </w:p>
        </w:tc>
        <w:tc>
          <w:tcPr>
            <w:tcW w:w="4394" w:type="dxa"/>
          </w:tcPr>
          <w:p w:rsidR="008E2C64" w:rsidRDefault="008E2C64" w:rsidP="00961FD0">
            <w:r>
              <w:t>Спортивные выступления (соревнования)</w:t>
            </w:r>
          </w:p>
        </w:tc>
        <w:tc>
          <w:tcPr>
            <w:tcW w:w="1600" w:type="dxa"/>
          </w:tcPr>
          <w:p w:rsidR="008E2C64" w:rsidRDefault="008E2C64" w:rsidP="00961FD0">
            <w:r>
              <w:t>СОШ №1</w:t>
            </w:r>
          </w:p>
        </w:tc>
        <w:tc>
          <w:tcPr>
            <w:tcW w:w="2280" w:type="dxa"/>
          </w:tcPr>
          <w:p w:rsidR="008E2C64" w:rsidRDefault="008E2C64" w:rsidP="00961FD0">
            <w:r>
              <w:t>СШ «Пересвет» и СШ из р.п.Радищево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15.30</w:t>
            </w:r>
          </w:p>
        </w:tc>
        <w:tc>
          <w:tcPr>
            <w:tcW w:w="4394" w:type="dxa"/>
          </w:tcPr>
          <w:p w:rsidR="008E2C64" w:rsidRDefault="008E2C64" w:rsidP="00961FD0">
            <w:r>
              <w:t>Доп.обед для спортсменов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16.00</w:t>
            </w:r>
          </w:p>
        </w:tc>
        <w:tc>
          <w:tcPr>
            <w:tcW w:w="4394" w:type="dxa"/>
          </w:tcPr>
          <w:p w:rsidR="008E2C64" w:rsidRDefault="008E2C64" w:rsidP="00961FD0">
            <w:r>
              <w:t>Всенощное бдение</w:t>
            </w:r>
          </w:p>
        </w:tc>
        <w:tc>
          <w:tcPr>
            <w:tcW w:w="1600" w:type="dxa"/>
          </w:tcPr>
          <w:p w:rsidR="008E2C64" w:rsidRDefault="008E2C64" w:rsidP="00961FD0">
            <w:r>
              <w:t xml:space="preserve">Покровский храм </w:t>
            </w:r>
          </w:p>
        </w:tc>
        <w:tc>
          <w:tcPr>
            <w:tcW w:w="2280" w:type="dxa"/>
          </w:tcPr>
          <w:p w:rsidR="008E2C64" w:rsidRDefault="008E2C64" w:rsidP="00961FD0">
            <w:r>
              <w:t>Духовенство и участники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19.00</w:t>
            </w:r>
          </w:p>
        </w:tc>
        <w:tc>
          <w:tcPr>
            <w:tcW w:w="4394" w:type="dxa"/>
          </w:tcPr>
          <w:p w:rsidR="008E2C64" w:rsidRDefault="008E2C64" w:rsidP="00961FD0">
            <w:r>
              <w:t>Ужин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19.30-21.30</w:t>
            </w:r>
          </w:p>
        </w:tc>
        <w:tc>
          <w:tcPr>
            <w:tcW w:w="4394" w:type="dxa"/>
          </w:tcPr>
          <w:p w:rsidR="008E2C64" w:rsidRDefault="008E2C64" w:rsidP="00961FD0">
            <w:r>
              <w:t>Концерт</w:t>
            </w:r>
          </w:p>
        </w:tc>
        <w:tc>
          <w:tcPr>
            <w:tcW w:w="1600" w:type="dxa"/>
          </w:tcPr>
          <w:p w:rsidR="008E2C64" w:rsidRDefault="008E2C64" w:rsidP="00961FD0">
            <w:r>
              <w:t>Школа искусств</w:t>
            </w:r>
          </w:p>
        </w:tc>
        <w:tc>
          <w:tcPr>
            <w:tcW w:w="2280" w:type="dxa"/>
          </w:tcPr>
          <w:p w:rsidR="008E2C64" w:rsidRDefault="008E2C64" w:rsidP="00961FD0">
            <w:r>
              <w:t>воскр.шк, гости, все желающие, номера от организаторов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21.30-23.00</w:t>
            </w:r>
          </w:p>
        </w:tc>
        <w:tc>
          <w:tcPr>
            <w:tcW w:w="4394" w:type="dxa"/>
          </w:tcPr>
          <w:p w:rsidR="008E2C64" w:rsidRDefault="008E2C64" w:rsidP="00961FD0">
            <w:r>
              <w:t>Чаепитие, общение и прочее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23.00</w:t>
            </w:r>
          </w:p>
        </w:tc>
        <w:tc>
          <w:tcPr>
            <w:tcW w:w="4394" w:type="dxa"/>
          </w:tcPr>
          <w:p w:rsidR="008E2C64" w:rsidRDefault="008E2C64" w:rsidP="00961FD0">
            <w:r>
              <w:t>Молитвы ко причащению и на сон грядущим, отбой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9658" w:type="dxa"/>
            <w:gridSpan w:val="4"/>
          </w:tcPr>
          <w:p w:rsidR="008E2C64" w:rsidRDefault="008E2C64" w:rsidP="0086677C">
            <w:pPr>
              <w:jc w:val="center"/>
            </w:pPr>
            <w:r>
              <w:t>5 ОКТЯБРЯ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7.00</w:t>
            </w:r>
          </w:p>
        </w:tc>
        <w:tc>
          <w:tcPr>
            <w:tcW w:w="4394" w:type="dxa"/>
          </w:tcPr>
          <w:p w:rsidR="008E2C64" w:rsidRDefault="008E2C64" w:rsidP="00961FD0">
            <w:r>
              <w:t>подъем</w:t>
            </w:r>
          </w:p>
        </w:tc>
        <w:tc>
          <w:tcPr>
            <w:tcW w:w="1600" w:type="dxa"/>
          </w:tcPr>
          <w:p w:rsidR="008E2C64" w:rsidRDefault="008E2C64" w:rsidP="00961FD0"/>
        </w:tc>
        <w:tc>
          <w:tcPr>
            <w:tcW w:w="2280" w:type="dxa"/>
          </w:tcPr>
          <w:p w:rsidR="008E2C64" w:rsidRDefault="008E2C64" w:rsidP="00961FD0">
            <w:r>
              <w:t>5 октября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7.20</w:t>
            </w:r>
          </w:p>
        </w:tc>
        <w:tc>
          <w:tcPr>
            <w:tcW w:w="4394" w:type="dxa"/>
          </w:tcPr>
          <w:p w:rsidR="008E2C64" w:rsidRDefault="008E2C64" w:rsidP="00961FD0">
            <w:r>
              <w:t>Утренние молитвы</w:t>
            </w:r>
          </w:p>
        </w:tc>
        <w:tc>
          <w:tcPr>
            <w:tcW w:w="1600" w:type="dxa"/>
          </w:tcPr>
          <w:p w:rsidR="008E2C64" w:rsidRDefault="008E2C64" w:rsidP="00961FD0"/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8.00</w:t>
            </w:r>
          </w:p>
        </w:tc>
        <w:tc>
          <w:tcPr>
            <w:tcW w:w="4394" w:type="dxa"/>
          </w:tcPr>
          <w:p w:rsidR="008E2C64" w:rsidRDefault="008E2C64" w:rsidP="00961FD0">
            <w:r>
              <w:t>Часы, литургия</w:t>
            </w:r>
          </w:p>
        </w:tc>
        <w:tc>
          <w:tcPr>
            <w:tcW w:w="1600" w:type="dxa"/>
          </w:tcPr>
          <w:p w:rsidR="008E2C64" w:rsidRDefault="008E2C64" w:rsidP="00961FD0">
            <w:r>
              <w:t xml:space="preserve">Покровский храм 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10.30</w:t>
            </w:r>
          </w:p>
        </w:tc>
        <w:tc>
          <w:tcPr>
            <w:tcW w:w="4394" w:type="dxa"/>
          </w:tcPr>
          <w:p w:rsidR="008E2C64" w:rsidRDefault="008E2C64" w:rsidP="00961FD0">
            <w:r>
              <w:t>Обед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11.30-14.00</w:t>
            </w:r>
          </w:p>
        </w:tc>
        <w:tc>
          <w:tcPr>
            <w:tcW w:w="4394" w:type="dxa"/>
          </w:tcPr>
          <w:p w:rsidR="008E2C64" w:rsidRDefault="008E2C64" w:rsidP="00961FD0">
            <w:r>
              <w:t>Показательные выступления картингистов, катание на квадроциклах</w:t>
            </w:r>
          </w:p>
        </w:tc>
        <w:tc>
          <w:tcPr>
            <w:tcW w:w="1600" w:type="dxa"/>
          </w:tcPr>
          <w:p w:rsidR="008E2C64" w:rsidRDefault="008E2C64" w:rsidP="00961FD0"/>
        </w:tc>
        <w:tc>
          <w:tcPr>
            <w:tcW w:w="2280" w:type="dxa"/>
          </w:tcPr>
          <w:p w:rsidR="008E2C64" w:rsidRDefault="008E2C64" w:rsidP="002016E8">
            <w:r>
              <w:t>СТАДИОН СОШ №1</w:t>
            </w:r>
          </w:p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14.30</w:t>
            </w:r>
          </w:p>
        </w:tc>
        <w:tc>
          <w:tcPr>
            <w:tcW w:w="4394" w:type="dxa"/>
          </w:tcPr>
          <w:p w:rsidR="008E2C64" w:rsidRDefault="008E2C64" w:rsidP="00961FD0">
            <w:r>
              <w:t xml:space="preserve">Второй обед </w:t>
            </w:r>
          </w:p>
        </w:tc>
        <w:tc>
          <w:tcPr>
            <w:tcW w:w="1600" w:type="dxa"/>
          </w:tcPr>
          <w:p w:rsidR="008E2C64" w:rsidRDefault="008E2C64" w:rsidP="00961FD0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  <w:tr w:rsidR="008E2C64">
        <w:tc>
          <w:tcPr>
            <w:tcW w:w="1384" w:type="dxa"/>
          </w:tcPr>
          <w:p w:rsidR="008E2C64" w:rsidRDefault="008E2C64" w:rsidP="00961FD0">
            <w:r>
              <w:t>15.00</w:t>
            </w:r>
          </w:p>
        </w:tc>
        <w:tc>
          <w:tcPr>
            <w:tcW w:w="4394" w:type="dxa"/>
          </w:tcPr>
          <w:p w:rsidR="008E2C64" w:rsidRDefault="008E2C64" w:rsidP="00961FD0">
            <w:r>
              <w:t>Подведение итогов. Закрытие фестиваля и отъезд</w:t>
            </w:r>
          </w:p>
        </w:tc>
        <w:tc>
          <w:tcPr>
            <w:tcW w:w="1600" w:type="dxa"/>
          </w:tcPr>
          <w:p w:rsidR="008E2C64" w:rsidRDefault="008E2C64" w:rsidP="002D06B8">
            <w:r>
              <w:t>ППДПЦ</w:t>
            </w:r>
          </w:p>
        </w:tc>
        <w:tc>
          <w:tcPr>
            <w:tcW w:w="2280" w:type="dxa"/>
          </w:tcPr>
          <w:p w:rsidR="008E2C64" w:rsidRDefault="008E2C64" w:rsidP="00961FD0"/>
        </w:tc>
      </w:tr>
    </w:tbl>
    <w:p w:rsidR="008E2C64" w:rsidRDefault="008E2C64" w:rsidP="002016E8"/>
    <w:p w:rsidR="008E2C64" w:rsidRDefault="008E2C64" w:rsidP="002016E8"/>
    <w:p w:rsidR="008E2C64" w:rsidRDefault="008E2C64" w:rsidP="002016E8">
      <w:r>
        <w:t>Председатель епархиального Отдела по делам молодежи Барышской Епархии</w:t>
      </w:r>
    </w:p>
    <w:p w:rsidR="008E2C64" w:rsidRDefault="008E2C64" w:rsidP="002016E8">
      <w:r>
        <w:t>протоиерей Андрей Филькин 01.09.2014г. Тел.8-9278107901, E-mail: 21414@mail.ru</w:t>
      </w:r>
    </w:p>
    <w:p w:rsidR="008E2C64" w:rsidRDefault="008E2C64"/>
    <w:sectPr w:rsidR="008E2C64" w:rsidSect="00EF679D">
      <w:pgSz w:w="11906" w:h="16838"/>
      <w:pgMar w:top="1134" w:right="561" w:bottom="1135" w:left="1134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16E8"/>
    <w:rsid w:val="00077FD5"/>
    <w:rsid w:val="002016E8"/>
    <w:rsid w:val="002D06B8"/>
    <w:rsid w:val="00364F6D"/>
    <w:rsid w:val="004469B9"/>
    <w:rsid w:val="008209D3"/>
    <w:rsid w:val="0086677C"/>
    <w:rsid w:val="008E2C64"/>
    <w:rsid w:val="008E6F41"/>
    <w:rsid w:val="00961FD0"/>
    <w:rsid w:val="00B4457E"/>
    <w:rsid w:val="00B8140E"/>
    <w:rsid w:val="00C82205"/>
    <w:rsid w:val="00EF6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6E8"/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2016E8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27</TotalTime>
  <Pages>2</Pages>
  <Words>393</Words>
  <Characters>2243</Characters>
  <Application>Microsoft Office Outlook</Application>
  <DocSecurity>0</DocSecurity>
  <Lines>0</Lines>
  <Paragraphs>0</Paragraphs>
  <ScaleCrop>false</ScaleCrop>
  <Company>Барышскай епархия РПЦ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иерей Сергий Жидков</cp:lastModifiedBy>
  <cp:revision>4</cp:revision>
  <cp:lastPrinted>2014-09-01T17:47:00Z</cp:lastPrinted>
  <dcterms:created xsi:type="dcterms:W3CDTF">2014-09-01T17:33:00Z</dcterms:created>
  <dcterms:modified xsi:type="dcterms:W3CDTF">2014-09-02T05:32:00Z</dcterms:modified>
</cp:coreProperties>
</file>